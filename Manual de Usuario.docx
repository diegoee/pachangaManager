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6935" w:type="dxa"/>
        <w:jc w:val="right"/>
        <w:tblInd w:w="-1439" w:type="dxa"/>
        <w:tblLayout w:type="fixed"/>
        <w:tblLook w:val="04A0" w:firstRow="1" w:lastRow="0" w:firstColumn="1" w:lastColumn="0" w:noHBand="0" w:noVBand="1"/>
      </w:tblPr>
      <w:tblGrid>
        <w:gridCol w:w="6935"/>
      </w:tblGrid>
      <w:tr w:rsidR="009B2529" w14:paraId="79EE8A36" w14:textId="77777777" w:rsidTr="00181282">
        <w:trPr>
          <w:jc w:val="right"/>
        </w:trPr>
        <w:tc>
          <w:tcPr>
            <w:tcW w:w="6935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9B2529" w14:paraId="58D1EA62" w14:textId="77777777" w:rsidTr="009B2529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71685A" w:themeFill="accent2"/>
                </w:tcPr>
                <w:p w14:paraId="23E30F62" w14:textId="77777777" w:rsidR="00794758" w:rsidRDefault="00794758">
                  <w:pPr>
                    <w:pStyle w:val="Sinespaciado"/>
                  </w:pPr>
                </w:p>
              </w:tc>
            </w:tr>
            <w:tr w:rsidR="009B2529" w14:paraId="57187EF2" w14:textId="77777777" w:rsidTr="009B2529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08198BE5" w14:textId="77777777" w:rsidR="00794758" w:rsidRDefault="00794758">
                  <w:pPr>
                    <w:pStyle w:val="Sinespaciado"/>
                  </w:pPr>
                </w:p>
              </w:tc>
            </w:tr>
            <w:tr w:rsidR="009B2529" w14:paraId="418A1E06" w14:textId="77777777" w:rsidTr="009B2529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61CAF0F0" w14:textId="76FC3D8E" w:rsidR="00794758" w:rsidRDefault="00181282" w:rsidP="00181282">
                  <w:pPr>
                    <w:pStyle w:val="Sinespaciado"/>
                    <w:ind w:left="2126" w:hanging="720"/>
                  </w:pPr>
                  <w:r>
                    <w:rPr>
                      <w:noProof/>
                      <w:lang w:val="es-ES"/>
                    </w:rPr>
                    <w:drawing>
                      <wp:inline distT="0" distB="0" distL="0" distR="0" wp14:anchorId="39C47C5C" wp14:editId="0C94A153">
                        <wp:extent cx="2195146" cy="3934512"/>
                        <wp:effectExtent l="0" t="0" r="0" b="2540"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5146" cy="39345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B2529" w14:paraId="499C9A0E" w14:textId="77777777" w:rsidTr="009B2529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6AAEA92A" w14:textId="77777777" w:rsidR="00794758" w:rsidRDefault="00794758">
                  <w:pPr>
                    <w:pStyle w:val="Sinespaciado"/>
                  </w:pPr>
                </w:p>
              </w:tc>
            </w:tr>
          </w:tbl>
          <w:p w14:paraId="17CEF736" w14:textId="77777777" w:rsidR="00794758" w:rsidRDefault="00794758" w:rsidP="00F03334"/>
        </w:tc>
      </w:tr>
      <w:tr w:rsidR="009B2529" w:rsidRPr="00BA009E" w14:paraId="6BC8B517" w14:textId="77777777" w:rsidTr="00181282">
        <w:trPr>
          <w:trHeight w:val="2880"/>
          <w:jc w:val="right"/>
        </w:trPr>
        <w:tc>
          <w:tcPr>
            <w:tcW w:w="6935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p w14:paraId="4F393147" w14:textId="54084412" w:rsidR="00794758" w:rsidRDefault="00776283" w:rsidP="00F03334">
            <w:pPr>
              <w:pStyle w:val="Ttulo"/>
            </w:pPr>
            <w:r>
              <w:t>Manual</w:t>
            </w:r>
            <w:r w:rsidR="00181282">
              <w:t xml:space="preserve"> </w:t>
            </w:r>
            <w:r>
              <w:t>de Usuario</w:t>
            </w:r>
          </w:p>
          <w:p w14:paraId="60244DC7" w14:textId="77777777" w:rsidR="00794758" w:rsidRDefault="00776283" w:rsidP="00F03334">
            <w:pPr>
              <w:pStyle w:val="Subttulo"/>
            </w:pPr>
            <w:r>
              <w:t>Pachanga Manager: pm</w:t>
            </w:r>
          </w:p>
        </w:tc>
      </w:tr>
      <w:tr w:rsidR="009B2529" w14:paraId="1609F477" w14:textId="77777777" w:rsidTr="00181282">
        <w:trPr>
          <w:jc w:val="right"/>
        </w:trPr>
        <w:tc>
          <w:tcPr>
            <w:tcW w:w="6935" w:type="dxa"/>
            <w:tcBorders>
              <w:top w:val="single" w:sz="2" w:space="0" w:color="BFBFBF" w:themeColor="background1" w:themeShade="BF"/>
            </w:tcBorders>
          </w:tcPr>
          <w:p w14:paraId="0DD81F7B" w14:textId="77777777" w:rsidR="00776283" w:rsidRDefault="00776283" w:rsidP="00F03334">
            <w:pPr>
              <w:pStyle w:val="Piedepgina"/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10"/>
              <w:gridCol w:w="1447"/>
              <w:gridCol w:w="3792"/>
            </w:tblGrid>
            <w:tr w:rsidR="000257D8" w14:paraId="60462F7F" w14:textId="77777777" w:rsidTr="00D94B02">
              <w:trPr>
                <w:trHeight w:val="255"/>
              </w:trPr>
              <w:tc>
                <w:tcPr>
                  <w:tcW w:w="1010" w:type="dxa"/>
                </w:tcPr>
                <w:p w14:paraId="7E05CF54" w14:textId="375348B3" w:rsidR="000257D8" w:rsidRDefault="000257D8" w:rsidP="00F03334">
                  <w:pPr>
                    <w:pStyle w:val="Piedepgina"/>
                  </w:pPr>
                  <w:r>
                    <w:t>Versión</w:t>
                  </w:r>
                </w:p>
              </w:tc>
              <w:tc>
                <w:tcPr>
                  <w:tcW w:w="1447" w:type="dxa"/>
                </w:tcPr>
                <w:p w14:paraId="3FEFD110" w14:textId="1118CD01" w:rsidR="000257D8" w:rsidRDefault="000257D8" w:rsidP="00F03334">
                  <w:pPr>
                    <w:pStyle w:val="Piedepgina"/>
                  </w:pPr>
                  <w:r>
                    <w:t>Fecha</w:t>
                  </w:r>
                </w:p>
              </w:tc>
              <w:tc>
                <w:tcPr>
                  <w:tcW w:w="3792" w:type="dxa"/>
                </w:tcPr>
                <w:p w14:paraId="6E341CEA" w14:textId="7F7D47E5" w:rsidR="000257D8" w:rsidRDefault="000257D8" w:rsidP="00F03334">
                  <w:pPr>
                    <w:pStyle w:val="Piedepgina"/>
                  </w:pPr>
                  <w:r>
                    <w:t>Comentario</w:t>
                  </w:r>
                </w:p>
              </w:tc>
            </w:tr>
            <w:tr w:rsidR="000257D8" w14:paraId="0757B346" w14:textId="77777777" w:rsidTr="00D94B02">
              <w:trPr>
                <w:trHeight w:val="255"/>
              </w:trPr>
              <w:tc>
                <w:tcPr>
                  <w:tcW w:w="1010" w:type="dxa"/>
                </w:tcPr>
                <w:p w14:paraId="489E9D5A" w14:textId="4A853728" w:rsidR="000257D8" w:rsidRDefault="000257D8" w:rsidP="00F03334">
                  <w:pPr>
                    <w:pStyle w:val="Piedepgina"/>
                  </w:pPr>
                  <w:r>
                    <w:t>1.0</w:t>
                  </w:r>
                </w:p>
              </w:tc>
              <w:tc>
                <w:tcPr>
                  <w:tcW w:w="1447" w:type="dxa"/>
                </w:tcPr>
                <w:p w14:paraId="080761B6" w14:textId="220B9720" w:rsidR="000257D8" w:rsidRDefault="000257D8" w:rsidP="00F03334">
                  <w:pPr>
                    <w:pStyle w:val="Piedepgina"/>
                  </w:pPr>
                  <w:r>
                    <w:t>16/06/2016</w:t>
                  </w:r>
                </w:p>
              </w:tc>
              <w:tc>
                <w:tcPr>
                  <w:tcW w:w="3792" w:type="dxa"/>
                </w:tcPr>
                <w:p w14:paraId="1E3C38B1" w14:textId="31B6E39D" w:rsidR="000257D8" w:rsidRDefault="000257D8" w:rsidP="00F03334">
                  <w:pPr>
                    <w:pStyle w:val="Piedepgina"/>
                  </w:pPr>
                  <w:r>
                    <w:t>Manual de Usuario. Primera versión</w:t>
                  </w:r>
                </w:p>
              </w:tc>
            </w:tr>
          </w:tbl>
          <w:p w14:paraId="49C141E6" w14:textId="77777777" w:rsidR="00794758" w:rsidRDefault="00794758" w:rsidP="00F03334">
            <w:pPr>
              <w:pStyle w:val="Piedepgina"/>
            </w:pPr>
          </w:p>
        </w:tc>
      </w:tr>
    </w:tbl>
    <w:sdt>
      <w:sdtPr>
        <w:rPr>
          <w:rFonts w:asciiTheme="minorHAnsi" w:hAnsiTheme="minorHAnsi"/>
          <w:color w:val="auto"/>
          <w:sz w:val="24"/>
        </w:rPr>
        <w:id w:val="-857887824"/>
      </w:sdtPr>
      <w:sdtEndPr>
        <w:rPr>
          <w:noProof/>
          <w:sz w:val="20"/>
        </w:rPr>
      </w:sdtEndPr>
      <w:sdtContent>
        <w:p w14:paraId="3343CC52" w14:textId="77777777" w:rsidR="00794758" w:rsidRDefault="00FB3FFF" w:rsidP="00F03334">
          <w:pPr>
            <w:pStyle w:val="Encabezadodetabladecontenido"/>
          </w:pPr>
          <w:r>
            <w:rPr>
              <w:lang w:val="es-ES"/>
            </w:rPr>
            <w:t>Tabla de contenido</w:t>
          </w:r>
        </w:p>
        <w:p w14:paraId="26157DF7" w14:textId="77777777" w:rsidR="00981999" w:rsidRDefault="00FB3FFF">
          <w:pPr>
            <w:pStyle w:val="TDC1"/>
            <w:tabs>
              <w:tab w:val="right" w:leader="dot" w:pos="9350"/>
            </w:tabs>
            <w:rPr>
              <w:noProof/>
              <w:color w:val="auto"/>
              <w:sz w:val="24"/>
              <w:lang w:eastAsia="ja-JP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r w:rsidR="00981999">
            <w:rPr>
              <w:noProof/>
            </w:rPr>
            <w:t>Manual de Usuario</w:t>
          </w:r>
          <w:r w:rsidR="00981999">
            <w:rPr>
              <w:noProof/>
            </w:rPr>
            <w:tab/>
          </w:r>
          <w:r w:rsidR="00981999">
            <w:rPr>
              <w:noProof/>
            </w:rPr>
            <w:fldChar w:fldCharType="begin"/>
          </w:r>
          <w:r w:rsidR="00981999">
            <w:rPr>
              <w:noProof/>
            </w:rPr>
            <w:instrText xml:space="preserve"> PAGEREF _Toc327732648 \h </w:instrText>
          </w:r>
          <w:r w:rsidR="00981999">
            <w:rPr>
              <w:noProof/>
            </w:rPr>
          </w:r>
          <w:r w:rsidR="00981999">
            <w:rPr>
              <w:noProof/>
            </w:rPr>
            <w:fldChar w:fldCharType="separate"/>
          </w:r>
          <w:r w:rsidR="00C53218">
            <w:rPr>
              <w:noProof/>
            </w:rPr>
            <w:t>1</w:t>
          </w:r>
          <w:r w:rsidR="00981999">
            <w:rPr>
              <w:noProof/>
            </w:rPr>
            <w:fldChar w:fldCharType="end"/>
          </w:r>
        </w:p>
        <w:p w14:paraId="218E43F3" w14:textId="77777777" w:rsidR="00981999" w:rsidRDefault="00981999">
          <w:pPr>
            <w:pStyle w:val="TDC2"/>
            <w:tabs>
              <w:tab w:val="right" w:leader="dot" w:pos="9350"/>
            </w:tabs>
            <w:rPr>
              <w:noProof/>
              <w:sz w:val="24"/>
              <w:lang w:eastAsia="ja-JP"/>
            </w:rPr>
          </w:pPr>
          <w:r>
            <w:rPr>
              <w:noProof/>
            </w:rPr>
            <w:t>Introducción.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_Toc327732649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3218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9D1853C" w14:textId="77777777" w:rsidR="00981999" w:rsidRDefault="00981999">
          <w:pPr>
            <w:pStyle w:val="TDC2"/>
            <w:tabs>
              <w:tab w:val="right" w:leader="dot" w:pos="9350"/>
            </w:tabs>
            <w:rPr>
              <w:noProof/>
              <w:sz w:val="24"/>
              <w:lang w:eastAsia="ja-JP"/>
            </w:rPr>
          </w:pPr>
          <w:r>
            <w:rPr>
              <w:noProof/>
            </w:rPr>
            <w:t>Guía de uso.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_Toc327732650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321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5F14556" w14:textId="77777777" w:rsidR="00981999" w:rsidRDefault="00981999">
          <w:pPr>
            <w:pStyle w:val="TDC3"/>
            <w:tabs>
              <w:tab w:val="right" w:leader="dot" w:pos="9350"/>
            </w:tabs>
            <w:rPr>
              <w:noProof/>
              <w:sz w:val="24"/>
              <w:lang w:eastAsia="ja-JP"/>
            </w:rPr>
          </w:pPr>
          <w:r>
            <w:rPr>
              <w:noProof/>
            </w:rPr>
            <w:t>Competiciones.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_Toc327732651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3218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3FDB55B" w14:textId="77777777" w:rsidR="00981999" w:rsidRDefault="00981999">
          <w:pPr>
            <w:pStyle w:val="TDC3"/>
            <w:tabs>
              <w:tab w:val="right" w:leader="dot" w:pos="9350"/>
            </w:tabs>
            <w:rPr>
              <w:noProof/>
              <w:sz w:val="24"/>
              <w:lang w:eastAsia="ja-JP"/>
            </w:rPr>
          </w:pPr>
          <w:r>
            <w:rPr>
              <w:noProof/>
            </w:rPr>
            <w:t>Calendario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_Toc327732652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3218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72337FB" w14:textId="77777777" w:rsidR="00981999" w:rsidRDefault="00981999">
          <w:pPr>
            <w:pStyle w:val="TDC2"/>
            <w:tabs>
              <w:tab w:val="right" w:leader="dot" w:pos="9350"/>
            </w:tabs>
            <w:rPr>
              <w:noProof/>
              <w:sz w:val="24"/>
              <w:lang w:eastAsia="ja-JP"/>
            </w:rPr>
          </w:pPr>
          <w:r>
            <w:rPr>
              <w:noProof/>
            </w:rPr>
            <w:t>Opciones de configuración.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_Toc327732653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C5321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CF09F91" w14:textId="77777777" w:rsidR="00794758" w:rsidRDefault="00FB3FFF" w:rsidP="00F03334">
          <w:r>
            <w:rPr>
              <w:noProof/>
            </w:rPr>
            <w:fldChar w:fldCharType="end"/>
          </w:r>
        </w:p>
      </w:sdtContent>
    </w:sdt>
    <w:p w14:paraId="36266680" w14:textId="77777777" w:rsidR="00794758" w:rsidRDefault="00794758" w:rsidP="00F03334"/>
    <w:p w14:paraId="7A371AD5" w14:textId="77777777" w:rsidR="00794758" w:rsidRDefault="00794758" w:rsidP="00F03334">
      <w:pPr>
        <w:sectPr w:rsidR="00794758">
          <w:footerReference w:type="default" r:id="rId10"/>
          <w:pgSz w:w="12240" w:h="15840" w:code="1"/>
          <w:pgMar w:top="1440" w:right="1440" w:bottom="2160" w:left="1440" w:header="1296" w:footer="1296" w:gutter="0"/>
          <w:pgNumType w:fmt="lowerRoman" w:start="1"/>
          <w:cols w:space="720"/>
          <w:titlePg/>
          <w:docGrid w:linePitch="360"/>
        </w:sectPr>
      </w:pPr>
    </w:p>
    <w:bookmarkStart w:id="0" w:name="_Toc327732648" w:displacedByCustomXml="next"/>
    <w:sdt>
      <w:sdtPr>
        <w:alias w:val="Title"/>
        <w:tag w:val=""/>
        <w:id w:val="-1041280957"/>
        <w:placeholder>
          <w:docPart w:val="017D95A915D87941BA5A0495BEAFF4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6CBE1476" w14:textId="1A7478C0" w:rsidR="00D94B02" w:rsidRDefault="00D94B02" w:rsidP="00F03334">
          <w:pPr>
            <w:pStyle w:val="Ttulo1"/>
          </w:pPr>
          <w:r>
            <w:t>Manual de Usuario</w:t>
          </w:r>
        </w:p>
      </w:sdtContent>
    </w:sdt>
    <w:bookmarkEnd w:id="0" w:displacedByCustomXml="prev"/>
    <w:p w14:paraId="6E3B40ED" w14:textId="50CBA902" w:rsidR="00181282" w:rsidRDefault="009F5DA3" w:rsidP="00F03334">
      <w:pPr>
        <w:pStyle w:val="Ttulo2"/>
      </w:pPr>
      <w:bookmarkStart w:id="1" w:name="_Toc327732649"/>
      <w:r>
        <w:t>Introducción</w:t>
      </w:r>
      <w:r w:rsidR="00F03334">
        <w:t>.</w:t>
      </w:r>
      <w:bookmarkEnd w:id="1"/>
    </w:p>
    <w:p w14:paraId="44312A94" w14:textId="6B08B745" w:rsidR="00E143C3" w:rsidRDefault="009F5DA3" w:rsidP="00F03334">
      <w:r>
        <w:t xml:space="preserve">El objetivo de la aplicación </w:t>
      </w:r>
      <w:proofErr w:type="spellStart"/>
      <w:r w:rsidRPr="009F5DA3">
        <w:rPr>
          <w:i/>
        </w:rPr>
        <w:t>PachangaManager</w:t>
      </w:r>
      <w:proofErr w:type="spellEnd"/>
      <w:r>
        <w:t xml:space="preserve"> es la gestión, por parte del </w:t>
      </w:r>
      <w:r w:rsidRPr="00F03334">
        <w:t>usuario</w:t>
      </w:r>
      <w:r>
        <w:t>, de diferentes competiciones deportiv</w:t>
      </w:r>
      <w:r w:rsidR="00DF18AC">
        <w:t>a</w:t>
      </w:r>
      <w:r>
        <w:t xml:space="preserve">s. Controlar los partidos o “pachangas” temporalmente desde el calendario y recordar su ubicación. Igualmente, </w:t>
      </w:r>
      <w:r w:rsidR="00B7231C">
        <w:t>p</w:t>
      </w:r>
      <w:r>
        <w:t>odrá consultar los jugadores que participan en las diferentes competiciones.</w:t>
      </w:r>
      <w:r w:rsidR="00E143C3">
        <w:t xml:space="preserve"> </w:t>
      </w:r>
    </w:p>
    <w:p w14:paraId="5B5CA3A9" w14:textId="77777777" w:rsidR="00943183" w:rsidRDefault="00943183" w:rsidP="00F03334"/>
    <w:p w14:paraId="0BFF7A7E" w14:textId="77777777" w:rsidR="00943183" w:rsidRDefault="00943183" w:rsidP="00F03334"/>
    <w:p w14:paraId="630ADD0F" w14:textId="77777777" w:rsidR="00943183" w:rsidRDefault="00943183" w:rsidP="00F03334"/>
    <w:p w14:paraId="32CF6583" w14:textId="77777777" w:rsidR="00943183" w:rsidRDefault="00943183" w:rsidP="00F03334"/>
    <w:p w14:paraId="59761CFE" w14:textId="77777777" w:rsidR="00943183" w:rsidRDefault="00943183" w:rsidP="00F03334"/>
    <w:p w14:paraId="23432447" w14:textId="77777777" w:rsidR="00943183" w:rsidRDefault="00943183" w:rsidP="00F03334"/>
    <w:p w14:paraId="61D36FC3" w14:textId="77777777" w:rsidR="00943183" w:rsidRDefault="00943183" w:rsidP="00F03334"/>
    <w:p w14:paraId="07737FFC" w14:textId="77777777" w:rsidR="00943183" w:rsidRDefault="00943183" w:rsidP="00F03334"/>
    <w:p w14:paraId="7501887D" w14:textId="77777777" w:rsidR="00943183" w:rsidRDefault="00943183" w:rsidP="00F03334"/>
    <w:p w14:paraId="56DE081D" w14:textId="77777777" w:rsidR="00943183" w:rsidRDefault="00943183" w:rsidP="00F03334"/>
    <w:p w14:paraId="1EEA1F2C" w14:textId="77777777" w:rsidR="00943183" w:rsidRDefault="00943183" w:rsidP="00F03334"/>
    <w:p w14:paraId="16BA9E46" w14:textId="77777777" w:rsidR="00943183" w:rsidRDefault="00943183" w:rsidP="00F03334"/>
    <w:p w14:paraId="10569B41" w14:textId="77777777" w:rsidR="00943183" w:rsidRDefault="00943183" w:rsidP="00F03334"/>
    <w:p w14:paraId="658ECC73" w14:textId="77777777" w:rsidR="00943183" w:rsidRDefault="00943183" w:rsidP="00F03334"/>
    <w:p w14:paraId="32464EB1" w14:textId="77777777" w:rsidR="00943183" w:rsidRPr="00D94B02" w:rsidRDefault="00943183" w:rsidP="00F03334"/>
    <w:p w14:paraId="4ED75070" w14:textId="7731E92F" w:rsidR="00D94B02" w:rsidRPr="00D94B02" w:rsidRDefault="00F03334" w:rsidP="00F03334">
      <w:pPr>
        <w:pStyle w:val="Ttulo2"/>
      </w:pPr>
      <w:bookmarkStart w:id="2" w:name="_Toc327732650"/>
      <w:r>
        <w:lastRenderedPageBreak/>
        <w:t>Guía de uso.</w:t>
      </w:r>
      <w:bookmarkEnd w:id="2"/>
    </w:p>
    <w:p w14:paraId="28342B2D" w14:textId="55D04614" w:rsidR="00D94B02" w:rsidRDefault="001E3DF0" w:rsidP="00F03334">
      <w:r>
        <w:t>El icono de la aplicación es el que se muestra en la figura 1. Pincha</w:t>
      </w:r>
      <w:r w:rsidR="00B7231C">
        <w:t>ndo</w:t>
      </w:r>
      <w:r>
        <w:t xml:space="preserve"> sobre él </w:t>
      </w:r>
      <w:r w:rsidR="002A4A58">
        <w:t>podremos acceder a la aplicación. L</w:t>
      </w:r>
      <w:r w:rsidR="00422671">
        <w:t xml:space="preserve">a primera pantalla que verá el </w:t>
      </w:r>
      <w:r w:rsidR="002A4A58">
        <w:t xml:space="preserve">usuario, será la pantalla de </w:t>
      </w:r>
      <w:proofErr w:type="spellStart"/>
      <w:r w:rsidR="002A4A58" w:rsidRPr="004C4889">
        <w:rPr>
          <w:i/>
        </w:rPr>
        <w:t>login</w:t>
      </w:r>
      <w:proofErr w:type="spellEnd"/>
      <w:r w:rsidR="002A4A58">
        <w:t xml:space="preserve"> con la que </w:t>
      </w:r>
      <w:r w:rsidR="004C4889">
        <w:t>tendrá</w:t>
      </w:r>
      <w:r w:rsidR="002A4A58">
        <w:t xml:space="preserve"> que </w:t>
      </w:r>
      <w:r w:rsidR="00422671">
        <w:t xml:space="preserve">podrá </w:t>
      </w:r>
      <w:r w:rsidR="004C4889">
        <w:t>autenticarse</w:t>
      </w:r>
      <w:r w:rsidR="002A4A58">
        <w:t xml:space="preserve"> con la contraseña que el administrador le facilite</w:t>
      </w:r>
      <w:r w:rsidR="00422671">
        <w:t>. Este paso es necesario para el uso de la aplicación.</w:t>
      </w:r>
    </w:p>
    <w:p w14:paraId="272A9543" w14:textId="4AF3068A" w:rsidR="002A4A58" w:rsidRDefault="001E3DF0" w:rsidP="00F03334">
      <w:pPr>
        <w:ind w:left="1440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8E510DE" wp14:editId="0F159213">
            <wp:extent cx="2025294" cy="3600000"/>
            <wp:effectExtent l="25400" t="25400" r="32385" b="32385"/>
            <wp:docPr id="9" name="Imagen 5" descr="Macintosh HD:Users:Diego:pachangaManager:screenshot:Simulator Screen Shot 15 jun 2016 0.0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iego:pachangaManager:screenshot:Simulator Screen Shot 15 jun 2016 0.08.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94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17C0B26" wp14:editId="0734D212">
            <wp:extent cx="2034155" cy="3600000"/>
            <wp:effectExtent l="25400" t="25400" r="23495" b="32385"/>
            <wp:docPr id="10" name="Imagen 6" descr="Macintosh HD:Users:Diego:pachangaManager:screenshot:Simulator Screen Shot 15 jun 2016 0.0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Macintosh HD:Users:Diego:pachangaManager:screenshot:Simulator Screen Shot 15 jun 2016 0.08.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5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E23C8" w14:textId="4BDF40A8" w:rsidR="002A4A58" w:rsidRDefault="002A4A58" w:rsidP="00F03334">
      <w:pPr>
        <w:pStyle w:val="Epgrafe"/>
        <w:rPr>
          <w:noProof/>
          <w:lang w:val="es-ES"/>
        </w:rPr>
      </w:pPr>
      <w:r>
        <w:rPr>
          <w:noProof/>
          <w:lang w:val="es-ES"/>
        </w:rPr>
        <w:t xml:space="preserve">Figura 1: Icono e inicio </w:t>
      </w:r>
      <w:r w:rsidR="00FF4D79">
        <w:rPr>
          <w:noProof/>
          <w:lang w:val="es-ES"/>
        </w:rPr>
        <w:t>de la aplicación</w:t>
      </w:r>
    </w:p>
    <w:p w14:paraId="174C1629" w14:textId="77777777" w:rsidR="00F03334" w:rsidRDefault="00F03334" w:rsidP="00F03334"/>
    <w:p w14:paraId="4E4599E4" w14:textId="77777777" w:rsidR="00943183" w:rsidRDefault="00943183" w:rsidP="00F03334"/>
    <w:p w14:paraId="5F2DA581" w14:textId="77777777" w:rsidR="00943183" w:rsidRDefault="00943183" w:rsidP="00F03334"/>
    <w:p w14:paraId="7533325B" w14:textId="77777777" w:rsidR="00943183" w:rsidRDefault="00943183" w:rsidP="00F03334"/>
    <w:p w14:paraId="481FCDDC" w14:textId="77777777" w:rsidR="00943183" w:rsidRDefault="00943183" w:rsidP="00F03334"/>
    <w:p w14:paraId="0729540E" w14:textId="77777777" w:rsidR="00943183" w:rsidRDefault="00943183" w:rsidP="00F03334"/>
    <w:p w14:paraId="578A5C79" w14:textId="77777777" w:rsidR="00943183" w:rsidRDefault="00943183" w:rsidP="00F03334"/>
    <w:p w14:paraId="5CFAF3BE" w14:textId="7ABAE78F" w:rsidR="00F03334" w:rsidRDefault="00F03334" w:rsidP="00F03334">
      <w:r>
        <w:lastRenderedPageBreak/>
        <w:t>Una vez dentro de la aplicación tendremos la posibilidad de elegir l</w:t>
      </w:r>
      <w:r w:rsidR="00897A2F">
        <w:t>a</w:t>
      </w:r>
      <w:r>
        <w:t>s opciones de visualización</w:t>
      </w:r>
      <w:r w:rsidR="00314146">
        <w:t xml:space="preserve">, </w:t>
      </w:r>
      <w:r w:rsidR="00F04F76">
        <w:t>según</w:t>
      </w:r>
      <w:r w:rsidR="00314146">
        <w:t xml:space="preserve"> se pude observar en el número de abajo</w:t>
      </w:r>
      <w:r>
        <w:t>:</w:t>
      </w:r>
    </w:p>
    <w:p w14:paraId="0C5FF644" w14:textId="2C5419C9" w:rsidR="00F03334" w:rsidRDefault="006C0B05" w:rsidP="00F03334">
      <w:pPr>
        <w:pStyle w:val="Prrafodelista"/>
        <w:numPr>
          <w:ilvl w:val="0"/>
          <w:numId w:val="4"/>
        </w:numPr>
      </w:pPr>
      <w:r>
        <w:t>Competiciones.</w:t>
      </w:r>
    </w:p>
    <w:p w14:paraId="746BD6C6" w14:textId="5DC486FF" w:rsidR="00F03334" w:rsidRDefault="00F03334" w:rsidP="00F03334">
      <w:pPr>
        <w:pStyle w:val="Prrafodelista"/>
        <w:numPr>
          <w:ilvl w:val="0"/>
          <w:numId w:val="4"/>
        </w:numPr>
      </w:pPr>
      <w:r>
        <w:t xml:space="preserve">Calendario. </w:t>
      </w:r>
    </w:p>
    <w:p w14:paraId="09C18EAD" w14:textId="301F9229" w:rsidR="00F03334" w:rsidRDefault="00F03334" w:rsidP="00943183">
      <w:pPr>
        <w:pStyle w:val="Ttulo3"/>
      </w:pPr>
      <w:bookmarkStart w:id="3" w:name="_Toc327732651"/>
      <w:r>
        <w:t>Competiciones.</w:t>
      </w:r>
      <w:bookmarkEnd w:id="3"/>
    </w:p>
    <w:p w14:paraId="577BD088" w14:textId="60C4F86C" w:rsidR="00F03334" w:rsidRPr="00F03334" w:rsidRDefault="00F03334" w:rsidP="00F03334">
      <w:r>
        <w:t>Esta opción es la que se muestra en la figura 2 y nos permitir</w:t>
      </w:r>
      <w:r w:rsidR="00955DBC">
        <w:t xml:space="preserve">á </w:t>
      </w:r>
      <w:r>
        <w:t>visualizar el detalle de la compet</w:t>
      </w:r>
      <w:r w:rsidR="00955DBC">
        <w:t>i</w:t>
      </w:r>
      <w:r>
        <w:t xml:space="preserve">ción para ver el número de </w:t>
      </w:r>
      <w:r w:rsidR="00CF2E13">
        <w:t>“</w:t>
      </w:r>
      <w:r w:rsidR="00E06F14">
        <w:t>pachangas</w:t>
      </w:r>
      <w:r w:rsidR="00CF2E13">
        <w:t>”</w:t>
      </w:r>
      <w:r>
        <w:t xml:space="preserve"> y la posibilidad</w:t>
      </w:r>
      <w:r w:rsidR="00955DBC">
        <w:t>,</w:t>
      </w:r>
      <w:r>
        <w:t xml:space="preserve"> pinchando en el botón de </w:t>
      </w:r>
      <w:r w:rsidRPr="00955DBC">
        <w:rPr>
          <w:i/>
        </w:rPr>
        <w:t>Crear</w:t>
      </w:r>
      <w:r>
        <w:t xml:space="preserve"> en la parte </w:t>
      </w:r>
      <w:r w:rsidR="00955DBC">
        <w:t>superior</w:t>
      </w:r>
      <w:r>
        <w:t xml:space="preserve"> izquierda , de crear </w:t>
      </w:r>
      <w:r w:rsidR="00955DBC">
        <w:t>competiciones</w:t>
      </w:r>
      <w:r>
        <w:t xml:space="preserve"> nuevas.</w:t>
      </w:r>
    </w:p>
    <w:p w14:paraId="227B4B30" w14:textId="77777777" w:rsidR="00F03334" w:rsidRDefault="001E3DF0" w:rsidP="00F03334">
      <w:pPr>
        <w:ind w:left="1440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113A2DAE" wp14:editId="73F4B9DE">
            <wp:extent cx="2034155" cy="3600000"/>
            <wp:effectExtent l="25400" t="25400" r="23495" b="32385"/>
            <wp:docPr id="11" name="Imagen 7" descr="Macintosh HD:Users:Diego:pachangaManager:screenshot:Simulator Screen Shot 15 jun 2016 0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iego:pachangaManager:screenshot:Simulator Screen Shot 15 jun 2016 0.08.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5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1E3DF0">
        <w:rPr>
          <w:noProof/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3A8FA1BD" wp14:editId="18FF243C">
            <wp:extent cx="2034155" cy="3600000"/>
            <wp:effectExtent l="25400" t="25400" r="23495" b="32385"/>
            <wp:docPr id="12" name="Imagen 8" descr="Macintosh HD:Users:Diego:pachangaManager:screenshot:Simulator Screen Shot 15 jun 2016 0.0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iego:pachangaManager:screenshot:Simulator Screen Shot 15 jun 2016 0.08.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5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8E35F30" w14:textId="52B6C28C" w:rsidR="00F03334" w:rsidRDefault="00F03334" w:rsidP="00F03334">
      <w:pPr>
        <w:pStyle w:val="Epgrafe"/>
        <w:rPr>
          <w:noProof/>
          <w:lang w:val="es-ES"/>
        </w:rPr>
      </w:pPr>
      <w:r>
        <w:rPr>
          <w:noProof/>
          <w:lang w:val="es-ES"/>
        </w:rPr>
        <w:t>Figura 2</w:t>
      </w:r>
      <w:r w:rsidR="00EC09CC">
        <w:rPr>
          <w:noProof/>
          <w:lang w:val="es-ES"/>
        </w:rPr>
        <w:t>: Com</w:t>
      </w:r>
      <w:r w:rsidR="00E06F14">
        <w:rPr>
          <w:noProof/>
          <w:lang w:val="es-ES"/>
        </w:rPr>
        <w:t>pe</w:t>
      </w:r>
      <w:r w:rsidR="00EC09CC">
        <w:rPr>
          <w:noProof/>
          <w:lang w:val="es-ES"/>
        </w:rPr>
        <w:t>t</w:t>
      </w:r>
      <w:r w:rsidR="00E06F14">
        <w:rPr>
          <w:noProof/>
          <w:lang w:val="es-ES"/>
        </w:rPr>
        <w:t>i</w:t>
      </w:r>
      <w:r w:rsidR="00EC09CC">
        <w:rPr>
          <w:noProof/>
          <w:lang w:val="es-ES"/>
        </w:rPr>
        <w:t>ciones y Crear competici</w:t>
      </w:r>
      <w:r w:rsidR="00E06F14">
        <w:rPr>
          <w:noProof/>
          <w:lang w:val="es-ES"/>
        </w:rPr>
        <w:t>o</w:t>
      </w:r>
      <w:r w:rsidR="00EC09CC">
        <w:rPr>
          <w:noProof/>
          <w:lang w:val="es-ES"/>
        </w:rPr>
        <w:t>nes.</w:t>
      </w:r>
    </w:p>
    <w:p w14:paraId="636E82E9" w14:textId="77777777" w:rsidR="00D377A9" w:rsidRDefault="00D377A9" w:rsidP="00D377A9"/>
    <w:p w14:paraId="47F36480" w14:textId="77777777" w:rsidR="00F66B03" w:rsidRDefault="00F66B03" w:rsidP="00D377A9"/>
    <w:p w14:paraId="5F6367BA" w14:textId="77777777" w:rsidR="00F66B03" w:rsidRDefault="00F66B03" w:rsidP="00D377A9"/>
    <w:p w14:paraId="038F3F16" w14:textId="77777777" w:rsidR="00F66B03" w:rsidRDefault="00F66B03" w:rsidP="00D377A9"/>
    <w:p w14:paraId="6B651670" w14:textId="77777777" w:rsidR="004F4DAF" w:rsidRDefault="004F4DAF" w:rsidP="00D377A9"/>
    <w:p w14:paraId="201AA6BF" w14:textId="77777777" w:rsidR="004F4DAF" w:rsidRDefault="004F4DAF" w:rsidP="00D377A9"/>
    <w:p w14:paraId="21A10E5F" w14:textId="35C621F2" w:rsidR="00D377A9" w:rsidRDefault="00D377A9" w:rsidP="00D377A9">
      <w:r>
        <w:lastRenderedPageBreak/>
        <w:t>Pinchando en un</w:t>
      </w:r>
      <w:r w:rsidR="00CF2E13">
        <w:t>a</w:t>
      </w:r>
      <w:r>
        <w:t xml:space="preserve"> </w:t>
      </w:r>
      <w:r w:rsidR="00CF2E13">
        <w:t>competición</w:t>
      </w:r>
      <w:r>
        <w:t xml:space="preserve"> </w:t>
      </w:r>
      <w:r w:rsidR="00CF2E13">
        <w:t xml:space="preserve">en </w:t>
      </w:r>
      <w:r>
        <w:t>concreto podremo</w:t>
      </w:r>
      <w:r w:rsidR="00CF2E13">
        <w:t xml:space="preserve">s </w:t>
      </w:r>
      <w:r>
        <w:t xml:space="preserve">acceder a las “pachangas” que </w:t>
      </w:r>
      <w:r w:rsidR="004F4DAF">
        <w:t>están</w:t>
      </w:r>
      <w:r>
        <w:t xml:space="preserve"> dispon</w:t>
      </w:r>
      <w:r w:rsidR="004F4DAF">
        <w:t>ibl</w:t>
      </w:r>
      <w:r>
        <w:t>e</w:t>
      </w:r>
      <w:r w:rsidR="007F46EA">
        <w:t>s</w:t>
      </w:r>
      <w:r>
        <w:t>. Igualmente pod</w:t>
      </w:r>
      <w:r w:rsidR="007F46EA">
        <w:t>r</w:t>
      </w:r>
      <w:r>
        <w:t>emo</w:t>
      </w:r>
      <w:r w:rsidR="007F46EA">
        <w:t>s</w:t>
      </w:r>
      <w:r>
        <w:t xml:space="preserve"> crear</w:t>
      </w:r>
      <w:r w:rsidR="007F46EA">
        <w:t xml:space="preserve">las pulsando en le botón de </w:t>
      </w:r>
      <w:r w:rsidR="007F46EA" w:rsidRPr="007F46EA">
        <w:rPr>
          <w:i/>
        </w:rPr>
        <w:t>Crear</w:t>
      </w:r>
    </w:p>
    <w:p w14:paraId="3BB39AD5" w14:textId="77777777" w:rsidR="00912E74" w:rsidRDefault="00D377A9" w:rsidP="00D377A9">
      <w:r>
        <w:t>Como se muestra en la figura 3</w:t>
      </w:r>
      <w:r w:rsidR="007F46EA">
        <w:t>,</w:t>
      </w:r>
      <w:r>
        <w:t xml:space="preserve"> </w:t>
      </w:r>
      <w:r w:rsidR="007F46EA">
        <w:t>dispondremos</w:t>
      </w:r>
      <w:r>
        <w:t xml:space="preserve"> de un campo para introducir el nombre de</w:t>
      </w:r>
      <w:r w:rsidR="007F46EA">
        <w:t xml:space="preserve"> </w:t>
      </w:r>
      <w:r>
        <w:t>la</w:t>
      </w:r>
      <w:r w:rsidR="007F46EA">
        <w:t xml:space="preserve"> </w:t>
      </w:r>
      <w:r>
        <w:t xml:space="preserve">pachanga y pulsando sobre </w:t>
      </w:r>
      <w:r w:rsidR="00912E74">
        <w:t xml:space="preserve">el botón </w:t>
      </w:r>
      <w:r w:rsidRPr="00912E74">
        <w:rPr>
          <w:i/>
        </w:rPr>
        <w:t>Ubicación</w:t>
      </w:r>
      <w:r>
        <w:t xml:space="preserve"> accederemos al mapa para situar la localización de esta.  </w:t>
      </w:r>
    </w:p>
    <w:p w14:paraId="7C5506FB" w14:textId="614BD431" w:rsidR="00D377A9" w:rsidRPr="00D377A9" w:rsidRDefault="00D377A9" w:rsidP="00D377A9">
      <w:r>
        <w:t xml:space="preserve">En la </w:t>
      </w:r>
      <w:r w:rsidR="00912E74">
        <w:t>pantalla</w:t>
      </w:r>
      <w:r>
        <w:t xml:space="preserve"> del mapa se dispo</w:t>
      </w:r>
      <w:r w:rsidR="00912E74">
        <w:t xml:space="preserve">ndrá de un </w:t>
      </w:r>
      <w:r w:rsidR="0074539C">
        <w:t>botón</w:t>
      </w:r>
      <w:r w:rsidR="00912E74">
        <w:t xml:space="preserve">, </w:t>
      </w:r>
      <w:r w:rsidR="00912E74" w:rsidRPr="00912E74">
        <w:rPr>
          <w:i/>
        </w:rPr>
        <w:t>Guardar</w:t>
      </w:r>
      <w:r w:rsidR="00912E74">
        <w:t>,</w:t>
      </w:r>
      <w:r>
        <w:t xml:space="preserve"> para guardar la partida.</w:t>
      </w:r>
    </w:p>
    <w:p w14:paraId="0FA8A63B" w14:textId="77777777" w:rsidR="00EC09CC" w:rsidRDefault="001E3DF0" w:rsidP="00D377A9">
      <w:r>
        <w:rPr>
          <w:noProof/>
          <w:lang w:val="es-ES"/>
        </w:rPr>
        <w:drawing>
          <wp:inline distT="0" distB="0" distL="0" distR="0" wp14:anchorId="79CDB39D" wp14:editId="01C1D48D">
            <wp:extent cx="1830740" cy="3240000"/>
            <wp:effectExtent l="25400" t="25400" r="23495" b="36830"/>
            <wp:docPr id="13" name="Imagen 9" descr="Macintosh HD:Users:Diego:pachangaManager:screenshot:Simulator Screen Shot 15 jun 2016 0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iego:pachangaManager:screenshot:Simulator Screen Shot 15 jun 2016 0.08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7BE08C2" wp14:editId="57D98136">
            <wp:extent cx="1830740" cy="3240000"/>
            <wp:effectExtent l="25400" t="25400" r="23495" b="36830"/>
            <wp:docPr id="14" name="Imagen 10" descr="Macintosh HD:Users:Diego:pachangaManager:screenshot:Simulator Screen Shot 15 jun 2016 0.0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iego:pachangaManager:screenshot:Simulator Screen Shot 15 jun 2016 0.08.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00A48569" wp14:editId="04119A6F">
            <wp:extent cx="1830740" cy="3240000"/>
            <wp:effectExtent l="25400" t="25400" r="23495" b="36830"/>
            <wp:docPr id="15" name="Imagen 11" descr="Macintosh HD:Users:Diego:pachangaManager:screenshot:Simulator Screen Shot 15 jun 2016 0.0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iego:pachangaManager:screenshot:Simulator Screen Shot 15 jun 2016 0.09.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6C5C73" w14:textId="687E29F9" w:rsidR="00D377A9" w:rsidRDefault="00D377A9" w:rsidP="00D377A9">
      <w:pPr>
        <w:pStyle w:val="Epgrafe"/>
      </w:pPr>
      <w:r>
        <w:t>Figura 3</w:t>
      </w:r>
      <w:r w:rsidR="00F66B03">
        <w:t xml:space="preserve">: </w:t>
      </w:r>
      <w:r w:rsidR="008C1D3B">
        <w:t>visualización</w:t>
      </w:r>
      <w:r w:rsidR="00FC4169">
        <w:t xml:space="preserve"> de pachanga y creación de p</w:t>
      </w:r>
      <w:r w:rsidR="00F66B03">
        <w:t>achangas.</w:t>
      </w:r>
    </w:p>
    <w:p w14:paraId="2973F3C7" w14:textId="77777777" w:rsidR="00F66B03" w:rsidRDefault="00F66B03" w:rsidP="00F66B03"/>
    <w:p w14:paraId="605BE964" w14:textId="77777777" w:rsidR="00F66B03" w:rsidRDefault="00F66B03" w:rsidP="00F66B03"/>
    <w:p w14:paraId="411581D6" w14:textId="77777777" w:rsidR="00F66B03" w:rsidRDefault="00F66B03" w:rsidP="00F66B03"/>
    <w:p w14:paraId="7122C6C8" w14:textId="77777777" w:rsidR="00F66B03" w:rsidRDefault="00F66B03" w:rsidP="00F66B03"/>
    <w:p w14:paraId="5E30D0E7" w14:textId="77777777" w:rsidR="00F66B03" w:rsidRDefault="00F66B03" w:rsidP="00F66B03"/>
    <w:p w14:paraId="11CB1DA4" w14:textId="77777777" w:rsidR="00F66B03" w:rsidRDefault="00F66B03" w:rsidP="00F66B03"/>
    <w:p w14:paraId="383CC963" w14:textId="77777777" w:rsidR="00F66B03" w:rsidRDefault="00F66B03" w:rsidP="00F66B03"/>
    <w:p w14:paraId="0F06A645" w14:textId="77777777" w:rsidR="00F66B03" w:rsidRDefault="00F66B03" w:rsidP="00F66B03"/>
    <w:p w14:paraId="0D256D9A" w14:textId="77777777" w:rsidR="00F66B03" w:rsidRDefault="00F66B03" w:rsidP="00F66B03"/>
    <w:p w14:paraId="0C84EC4A" w14:textId="6C8BDCA1" w:rsidR="00F66B03" w:rsidRPr="00F66B03" w:rsidRDefault="00F66B03" w:rsidP="00F66B03">
      <w:r>
        <w:t xml:space="preserve">Pinchando sobre una </w:t>
      </w:r>
      <w:r w:rsidR="00920EBF">
        <w:t>pachanga</w:t>
      </w:r>
      <w:r>
        <w:t xml:space="preserve"> </w:t>
      </w:r>
      <w:r w:rsidR="00920EBF">
        <w:t>conseguiremos</w:t>
      </w:r>
      <w:r>
        <w:t xml:space="preserve"> acceder a los </w:t>
      </w:r>
      <w:r w:rsidR="00920EBF">
        <w:t>jugadores</w:t>
      </w:r>
      <w:r>
        <w:t xml:space="preserve"> </w:t>
      </w:r>
      <w:r w:rsidR="00920EBF">
        <w:t>disponibles</w:t>
      </w:r>
      <w:r>
        <w:t xml:space="preserve"> en </w:t>
      </w:r>
      <w:r w:rsidR="00920EBF">
        <w:t xml:space="preserve">esta </w:t>
      </w:r>
      <w:r w:rsidR="0087332A">
        <w:t>pachanga.</w:t>
      </w:r>
      <w:r>
        <w:t xml:space="preserve"> </w:t>
      </w:r>
      <w:r w:rsidR="0087332A">
        <w:t>P</w:t>
      </w:r>
      <w:r>
        <w:t xml:space="preserve">ara poder añadir </w:t>
      </w:r>
      <w:r w:rsidR="0087332A">
        <w:t>más jugadores,</w:t>
      </w:r>
      <w:r>
        <w:t xml:space="preserve"> </w:t>
      </w:r>
      <w:r w:rsidR="0087332A">
        <w:t>simplemente</w:t>
      </w:r>
      <w:r>
        <w:t xml:space="preserve"> con pinchar en el botón de “Añadir”</w:t>
      </w:r>
      <w:r w:rsidR="0087332A">
        <w:t>,</w:t>
      </w:r>
      <w:r>
        <w:t xml:space="preserve"> tendremos disponibles los contacto</w:t>
      </w:r>
      <w:r w:rsidR="00F15338">
        <w:t>s</w:t>
      </w:r>
      <w:r>
        <w:t xml:space="preserve"> de la agenda</w:t>
      </w:r>
      <w:r w:rsidR="00F15338">
        <w:t xml:space="preserve"> del teléfono</w:t>
      </w:r>
      <w:r w:rsidR="00903AD0">
        <w:t xml:space="preserve"> para añadirlos a la pachanga</w:t>
      </w:r>
      <w:r>
        <w:t>.</w:t>
      </w:r>
    </w:p>
    <w:p w14:paraId="681CBE23" w14:textId="77777777" w:rsidR="00D377A9" w:rsidRDefault="001E3DF0" w:rsidP="00D377A9">
      <w:pPr>
        <w:ind w:left="1440"/>
      </w:pPr>
      <w:r>
        <w:rPr>
          <w:noProof/>
          <w:lang w:val="es-ES"/>
        </w:rPr>
        <w:drawing>
          <wp:inline distT="0" distB="0" distL="0" distR="0" wp14:anchorId="30EC14A5" wp14:editId="25628E68">
            <wp:extent cx="2034155" cy="3600000"/>
            <wp:effectExtent l="25400" t="25400" r="23495" b="32385"/>
            <wp:docPr id="16" name="Imagen 12" descr="Macintosh HD:Users:Diego:pachangaManager:screenshot:Simulator Screen Shot 15 jun 2016 0.0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iego:pachangaManager:screenshot:Simulator Screen Shot 15 jun 2016 0.0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5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F489B2D" wp14:editId="3B9D9CC5">
            <wp:extent cx="2034155" cy="3600000"/>
            <wp:effectExtent l="25400" t="25400" r="23495" b="32385"/>
            <wp:docPr id="17" name="Imagen 13" descr="Macintosh HD:Users:Diego:pachangaManager:screenshot:Simulator Screen Shot 15 jun 2016 0.0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iego:pachangaManager:screenshot:Simulator Screen Shot 15 jun 2016 0.09.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5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E472DD" w14:textId="61201D1A" w:rsidR="00D377A9" w:rsidRDefault="00D377A9" w:rsidP="00D377A9">
      <w:pPr>
        <w:pStyle w:val="Epgrafe"/>
      </w:pPr>
      <w:r>
        <w:t xml:space="preserve">figura4: Detalle de </w:t>
      </w:r>
      <w:r w:rsidR="007F6A47">
        <w:t>pachanga</w:t>
      </w:r>
      <w:r>
        <w:t xml:space="preserve"> y Añadir jugadores.</w:t>
      </w:r>
    </w:p>
    <w:p w14:paraId="3257674B" w14:textId="77777777" w:rsidR="00F66B03" w:rsidRDefault="00F66B03" w:rsidP="00F03334"/>
    <w:p w14:paraId="5E227B1E" w14:textId="77777777" w:rsidR="00F66B03" w:rsidRDefault="00F66B03" w:rsidP="00F03334"/>
    <w:p w14:paraId="6BDA03B0" w14:textId="77777777" w:rsidR="00F66B03" w:rsidRDefault="00F66B03" w:rsidP="00F03334"/>
    <w:p w14:paraId="25CC7651" w14:textId="77777777" w:rsidR="00F66B03" w:rsidRDefault="00F66B03" w:rsidP="00F03334"/>
    <w:p w14:paraId="2FE3D32D" w14:textId="77777777" w:rsidR="00F66B03" w:rsidRDefault="00F66B03" w:rsidP="00F03334"/>
    <w:p w14:paraId="52291F57" w14:textId="77777777" w:rsidR="00F66B03" w:rsidRDefault="00F66B03" w:rsidP="00F03334"/>
    <w:p w14:paraId="0EA43D13" w14:textId="77777777" w:rsidR="00F66B03" w:rsidRDefault="00F66B03" w:rsidP="00F03334"/>
    <w:p w14:paraId="4DC7CE07" w14:textId="77777777" w:rsidR="00F66B03" w:rsidRDefault="00F66B03" w:rsidP="00F03334"/>
    <w:p w14:paraId="0537D15E" w14:textId="77777777" w:rsidR="00F66B03" w:rsidRDefault="00F66B03" w:rsidP="00F03334"/>
    <w:p w14:paraId="4967A910" w14:textId="77777777" w:rsidR="00F66B03" w:rsidRDefault="00F66B03" w:rsidP="00F03334"/>
    <w:p w14:paraId="6308E1F2" w14:textId="66D0DEA6" w:rsidR="00314146" w:rsidRDefault="00314146" w:rsidP="00943183">
      <w:pPr>
        <w:pStyle w:val="Ttulo3"/>
      </w:pPr>
      <w:bookmarkStart w:id="4" w:name="_Toc327732652"/>
      <w:r>
        <w:t>Calendario</w:t>
      </w:r>
      <w:bookmarkEnd w:id="4"/>
    </w:p>
    <w:p w14:paraId="28CDA135" w14:textId="2A2B245F" w:rsidR="00F66B03" w:rsidRDefault="00F66B03" w:rsidP="00F03334">
      <w:r>
        <w:t>Por otra parte,</w:t>
      </w:r>
      <w:r w:rsidR="00CB3CC2">
        <w:t xml:space="preserve"> </w:t>
      </w:r>
      <w:r w:rsidR="007F6A47">
        <w:t>e</w:t>
      </w:r>
      <w:r w:rsidR="00CB3CC2">
        <w:t xml:space="preserve">l usuario </w:t>
      </w:r>
      <w:r w:rsidR="007F6A47">
        <w:t>dispone</w:t>
      </w:r>
      <w:r w:rsidR="00CB3CC2">
        <w:t xml:space="preserve"> de la visión p</w:t>
      </w:r>
      <w:r w:rsidR="007F6A47">
        <w:t>or</w:t>
      </w:r>
      <w:r w:rsidR="00CB3CC2">
        <w:t xml:space="preserve"> </w:t>
      </w:r>
      <w:r w:rsidR="00CB3CC2" w:rsidRPr="007F6A47">
        <w:rPr>
          <w:i/>
        </w:rPr>
        <w:t>Calendario</w:t>
      </w:r>
      <w:r w:rsidR="00CB3CC2">
        <w:t xml:space="preserve"> con el que seleccionando un día del calendario</w:t>
      </w:r>
      <w:r w:rsidR="00A71B10">
        <w:t xml:space="preserve"> el usuario podrá </w:t>
      </w:r>
      <w:r w:rsidR="00CB3CC2">
        <w:t>visualizar la</w:t>
      </w:r>
      <w:r w:rsidR="00A71B10">
        <w:t>s</w:t>
      </w:r>
      <w:r w:rsidR="00CB3CC2">
        <w:t xml:space="preserve"> pachangas de las diferentes competi</w:t>
      </w:r>
      <w:r w:rsidR="00A71B10">
        <w:t>ci</w:t>
      </w:r>
      <w:r w:rsidR="00CB3CC2">
        <w:t xml:space="preserve">ones que están registradas.  Esto se </w:t>
      </w:r>
      <w:r w:rsidR="00A71B10">
        <w:t>consigue</w:t>
      </w:r>
      <w:r w:rsidR="00CB3CC2">
        <w:t xml:space="preserve"> pulsando </w:t>
      </w:r>
      <w:r w:rsidR="00561D31">
        <w:t>sobre</w:t>
      </w:r>
      <w:r w:rsidR="00CB3CC2">
        <w:t xml:space="preserve"> el </w:t>
      </w:r>
      <w:r w:rsidR="00A71B10">
        <w:t>botón</w:t>
      </w:r>
      <w:r w:rsidR="00CB3CC2">
        <w:t xml:space="preserve"> de </w:t>
      </w:r>
      <w:r w:rsidR="00CB3CC2" w:rsidRPr="00561D31">
        <w:rPr>
          <w:i/>
        </w:rPr>
        <w:t>detalle</w:t>
      </w:r>
      <w:r w:rsidR="00F14D24">
        <w:t xml:space="preserve"> con el que</w:t>
      </w:r>
      <w:r w:rsidR="00CB3CC2">
        <w:t xml:space="preserve"> llegaremos al listado de las pachangas que </w:t>
      </w:r>
      <w:r w:rsidR="00E34FDF">
        <w:t xml:space="preserve">hay </w:t>
      </w:r>
      <w:r w:rsidR="00CB3CC2">
        <w:t>r</w:t>
      </w:r>
      <w:r w:rsidR="001E6A76">
        <w:t>e</w:t>
      </w:r>
      <w:r w:rsidR="00CB3CC2">
        <w:t>g</w:t>
      </w:r>
      <w:r w:rsidR="006A3301">
        <w:t>istradas ese día. Pulsando sobre una</w:t>
      </w:r>
      <w:r w:rsidR="00CB3CC2">
        <w:t xml:space="preserve"> </w:t>
      </w:r>
      <w:r w:rsidR="006A3301">
        <w:t xml:space="preserve">pachanga </w:t>
      </w:r>
      <w:r w:rsidR="00CB3CC2">
        <w:t>podremos ver su ubicación.</w:t>
      </w:r>
      <w:r w:rsidR="00A51626">
        <w:t xml:space="preserve"> Ver figura 5</w:t>
      </w:r>
    </w:p>
    <w:p w14:paraId="05799F22" w14:textId="67D4C168" w:rsidR="00CB3CC2" w:rsidRDefault="00CB3CC2" w:rsidP="00F03334">
      <w:r>
        <w:t>En todo momento dispones de un botón volver que nos permitirá realizar</w:t>
      </w:r>
      <w:r w:rsidR="00FE3BD0">
        <w:t>.</w:t>
      </w:r>
      <w:r>
        <w:t xml:space="preserve"> </w:t>
      </w:r>
    </w:p>
    <w:p w14:paraId="74691E02" w14:textId="551736F7" w:rsidR="00D94B02" w:rsidRPr="00D94B02" w:rsidRDefault="00F03334" w:rsidP="00F03334">
      <w:r>
        <w:rPr>
          <w:noProof/>
          <w:lang w:val="es-ES"/>
        </w:rPr>
        <w:drawing>
          <wp:inline distT="0" distB="0" distL="0" distR="0" wp14:anchorId="1F183BB1" wp14:editId="18666123">
            <wp:extent cx="1830740" cy="3240000"/>
            <wp:effectExtent l="25400" t="25400" r="23495" b="36830"/>
            <wp:docPr id="18" name="Imagen 14" descr="Macintosh HD:Users:Diego:pachangaManager:screenshot:Simulator Screen Shot 15 jun 2016 0.0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iego:pachangaManager:screenshot:Simulator Screen Shot 15 jun 2016 0.09.2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1E3DF0">
        <w:rPr>
          <w:noProof/>
          <w:lang w:val="es-ES"/>
        </w:rPr>
        <w:drawing>
          <wp:inline distT="0" distB="0" distL="0" distR="0" wp14:anchorId="27D3E7C0" wp14:editId="5042AC5A">
            <wp:extent cx="1830740" cy="3240000"/>
            <wp:effectExtent l="25400" t="25400" r="23495" b="36830"/>
            <wp:docPr id="19" name="Imagen 15" descr="Macintosh HD:Users:Diego:pachangaManager:screenshot:Simulator Screen Shot 15 jun 2016 0.0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Diego:pachangaManager:screenshot:Simulator Screen Shot 15 jun 2016 0.09.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1E3DF0">
        <w:rPr>
          <w:noProof/>
          <w:lang w:val="es-ES"/>
        </w:rPr>
        <w:drawing>
          <wp:inline distT="0" distB="0" distL="0" distR="0" wp14:anchorId="71A220BC" wp14:editId="646F34A4">
            <wp:extent cx="1830740" cy="3240000"/>
            <wp:effectExtent l="25400" t="25400" r="23495" b="36830"/>
            <wp:docPr id="20" name="Imagen 16" descr="Macintosh HD:Users:Diego:pachangaManager:screenshot:Simulator Screen Shot 15 jun 2016 0.0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Diego:pachangaManager:screenshot:Simulator Screen Shot 15 jun 2016 0.09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6AA4B00" w14:textId="1A0E2FD9" w:rsidR="00682DF2" w:rsidRDefault="00A51626" w:rsidP="00A51626">
      <w:pPr>
        <w:pStyle w:val="Epgrafe"/>
      </w:pPr>
      <w:r>
        <w:t>Figura 5: Calendario</w:t>
      </w:r>
      <w:r w:rsidR="00AA78B0">
        <w:t>: D</w:t>
      </w:r>
      <w:r>
        <w:t xml:space="preserve">etalle de pachangas y </w:t>
      </w:r>
      <w:r w:rsidR="00AA78B0">
        <w:t>U</w:t>
      </w:r>
      <w:r>
        <w:t>bicación de las mismas.</w:t>
      </w:r>
    </w:p>
    <w:p w14:paraId="235DC80B" w14:textId="77777777" w:rsidR="00682DF2" w:rsidRDefault="00682DF2" w:rsidP="00682DF2"/>
    <w:p w14:paraId="5FD018EC" w14:textId="77777777" w:rsidR="00682DF2" w:rsidRDefault="00682DF2" w:rsidP="00682DF2"/>
    <w:p w14:paraId="720A816B" w14:textId="77777777" w:rsidR="00943183" w:rsidRDefault="00943183" w:rsidP="00682DF2"/>
    <w:p w14:paraId="1813E28E" w14:textId="77777777" w:rsidR="00943183" w:rsidRPr="00682DF2" w:rsidRDefault="00943183" w:rsidP="00682DF2"/>
    <w:p w14:paraId="01492336" w14:textId="42E6F41F" w:rsidR="00D94B02" w:rsidRDefault="009F5DA3" w:rsidP="00F03334">
      <w:pPr>
        <w:pStyle w:val="Ttulo2"/>
      </w:pPr>
      <w:bookmarkStart w:id="5" w:name="_Toc327732653"/>
      <w:r>
        <w:lastRenderedPageBreak/>
        <w:t>Opciones de configuración.</w:t>
      </w:r>
      <w:bookmarkEnd w:id="5"/>
    </w:p>
    <w:p w14:paraId="27432B43" w14:textId="45506B35" w:rsidR="00723E7C" w:rsidRDefault="00207730" w:rsidP="00F03334">
      <w:r>
        <w:t>En la opci</w:t>
      </w:r>
      <w:r w:rsidR="004A22D7">
        <w:t>ones</w:t>
      </w:r>
      <w:r>
        <w:t xml:space="preserve"> de aplicación</w:t>
      </w:r>
      <w:r w:rsidR="004A22D7">
        <w:t xml:space="preserve"> de nuestro dispositivo </w:t>
      </w:r>
      <w:proofErr w:type="spellStart"/>
      <w:r w:rsidR="004A22D7">
        <w:t>iOS</w:t>
      </w:r>
      <w:proofErr w:type="spellEnd"/>
      <w:r w:rsidR="004A22D7">
        <w:t>, podremos observar la</w:t>
      </w:r>
      <w:r w:rsidR="00C72F94">
        <w:t>s</w:t>
      </w:r>
      <w:r w:rsidR="004A22D7">
        <w:t xml:space="preserve"> opciones de </w:t>
      </w:r>
      <w:r w:rsidR="00C72F94">
        <w:t>configuración</w:t>
      </w:r>
      <w:r w:rsidR="004A22D7">
        <w:t xml:space="preserve"> de la </w:t>
      </w:r>
      <w:r w:rsidR="00C72F94">
        <w:t>aplicación</w:t>
      </w:r>
      <w:r w:rsidR="004A22D7">
        <w:t>. P</w:t>
      </w:r>
      <w:r>
        <w:t xml:space="preserve">osibilidad de observar </w:t>
      </w:r>
      <w:r w:rsidR="00ED2FC8">
        <w:t>el número de versión y</w:t>
      </w:r>
      <w:r>
        <w:t xml:space="preserve"> la fecha de compilación de la misma.</w:t>
      </w:r>
      <w:r w:rsidR="00B22BF1">
        <w:t xml:space="preserve">  En la figura</w:t>
      </w:r>
      <w:r w:rsidR="00781C74">
        <w:t xml:space="preserve"> 6</w:t>
      </w:r>
      <w:r w:rsidR="00ED2FC8">
        <w:t xml:space="preserve"> </w:t>
      </w:r>
      <w:r w:rsidR="00B22BF1">
        <w:t xml:space="preserve"> puede verse esta opciones</w:t>
      </w:r>
    </w:p>
    <w:p w14:paraId="35886267" w14:textId="208F1B6D" w:rsidR="00B22BF1" w:rsidRDefault="00207730" w:rsidP="00CB3CC2">
      <w:pPr>
        <w:ind w:left="1440"/>
      </w:pPr>
      <w:r>
        <w:t xml:space="preserve"> </w:t>
      </w:r>
      <w:r w:rsidR="00723E7C">
        <w:rPr>
          <w:noProof/>
          <w:lang w:val="es-ES"/>
        </w:rPr>
        <w:drawing>
          <wp:inline distT="0" distB="0" distL="0" distR="0" wp14:anchorId="7BDD9371" wp14:editId="0C805805">
            <wp:extent cx="2025293" cy="3600000"/>
            <wp:effectExtent l="25400" t="25400" r="32385" b="32385"/>
            <wp:docPr id="7" name="Imagen 3" descr="Macintosh HD:Users:Diego:pachangaManager:screenshot:Simulator Screen Shot 15 jun 2016 0.0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iego:pachangaManager:screenshot:Simulator Screen Shot 15 jun 2016 0.07.4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93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B22BF1">
        <w:t xml:space="preserve">        </w:t>
      </w:r>
      <w:r w:rsidR="00B22BF1">
        <w:rPr>
          <w:noProof/>
          <w:lang w:val="es-ES"/>
        </w:rPr>
        <w:drawing>
          <wp:inline distT="0" distB="0" distL="0" distR="0" wp14:anchorId="1E68B6AE" wp14:editId="2A67AFC9">
            <wp:extent cx="2025294" cy="3600000"/>
            <wp:effectExtent l="25400" t="25400" r="32385" b="32385"/>
            <wp:docPr id="8" name="Imagen 4" descr="Macintosh HD:Users:Diego:pachangaManager:screenshot:Simulator Screen Shot 15 jun 2016 0.0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iego:pachangaManager:screenshot:Simulator Screen Shot 15 jun 2016 0.07.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294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D1BDD78" w14:textId="1F4198F3" w:rsidR="00B22BF1" w:rsidRDefault="00B22BF1" w:rsidP="00F03334">
      <w:pPr>
        <w:pStyle w:val="Epgrafe"/>
      </w:pPr>
      <w:r>
        <w:t xml:space="preserve">Figura </w:t>
      </w:r>
      <w:r w:rsidR="00104234">
        <w:t>6</w:t>
      </w:r>
      <w:r>
        <w:t xml:space="preserve">: </w:t>
      </w:r>
      <w:r w:rsidR="00104234">
        <w:t>Opciones</w:t>
      </w:r>
      <w:r>
        <w:t xml:space="preserve"> del la aplicación</w:t>
      </w:r>
    </w:p>
    <w:p w14:paraId="45790FEA" w14:textId="30297903" w:rsidR="00207730" w:rsidRPr="00207730" w:rsidRDefault="00207730" w:rsidP="00F03334">
      <w:bookmarkStart w:id="6" w:name="_GoBack"/>
      <w:bookmarkEnd w:id="6"/>
    </w:p>
    <w:sectPr w:rsidR="00207730" w:rsidRPr="00207730" w:rsidSect="00CE1B96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063" w:right="1440" w:bottom="2160" w:left="1440" w:header="587" w:footer="129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6C2BC1" w14:textId="77777777" w:rsidR="0016161F" w:rsidRDefault="0016161F" w:rsidP="00F03334">
      <w:r>
        <w:separator/>
      </w:r>
    </w:p>
  </w:endnote>
  <w:endnote w:type="continuationSeparator" w:id="0">
    <w:p w14:paraId="41FCF4B1" w14:textId="77777777" w:rsidR="0016161F" w:rsidRDefault="0016161F" w:rsidP="00F0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16161F" w14:paraId="104D36BD" w14:textId="77777777" w:rsidTr="009B2529">
      <w:tc>
        <w:tcPr>
          <w:tcW w:w="4788" w:type="dxa"/>
        </w:tcPr>
        <w:sdt>
          <w:sdtPr>
            <w:alias w:val="Title"/>
            <w:tag w:val=""/>
            <w:id w:val="-122113241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6A126542" w14:textId="36D6F202" w:rsidR="0016161F" w:rsidRPr="00CC2374" w:rsidRDefault="0016161F" w:rsidP="00F0333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Manual de Usuario</w:t>
              </w:r>
            </w:p>
          </w:sdtContent>
        </w:sdt>
      </w:tc>
      <w:tc>
        <w:tcPr>
          <w:tcW w:w="4788" w:type="dxa"/>
        </w:tcPr>
        <w:p w14:paraId="5EC3958D" w14:textId="77777777" w:rsidR="0016161F" w:rsidRDefault="0016161F" w:rsidP="00F03334">
          <w:pPr>
            <w:pStyle w:val="Header-FooterRight"/>
          </w:pPr>
          <w:r>
            <w:fldChar w:fldCharType="begin"/>
          </w:r>
          <w:r>
            <w:instrText>Página</w:instrText>
          </w:r>
          <w:r>
            <w:fldChar w:fldCharType="separate"/>
          </w:r>
          <w:r>
            <w:rPr>
              <w:noProof/>
              <w:lang w:val="es-ES"/>
            </w:rPr>
            <w:t>ii</w:t>
          </w:r>
          <w:r>
            <w:fldChar w:fldCharType="end"/>
          </w:r>
        </w:p>
      </w:tc>
    </w:tr>
  </w:tbl>
  <w:p w14:paraId="7D39B571" w14:textId="77777777" w:rsidR="0016161F" w:rsidRDefault="0016161F" w:rsidP="009B2529">
    <w:pPr>
      <w:pStyle w:val="Sinespaciado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16161F" w14:paraId="7C59BAB5" w14:textId="77777777" w:rsidTr="009B2529">
      <w:tc>
        <w:tcPr>
          <w:tcW w:w="4788" w:type="dxa"/>
        </w:tcPr>
        <w:sdt>
          <w:sdtPr>
            <w:alias w:val="Title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54B62466" w14:textId="435CC7CC" w:rsidR="0016161F" w:rsidRPr="00CC2374" w:rsidRDefault="0016161F" w:rsidP="00F0333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Manual de Usuario</w:t>
              </w:r>
            </w:p>
          </w:sdtContent>
        </w:sdt>
      </w:tc>
      <w:tc>
        <w:tcPr>
          <w:tcW w:w="4788" w:type="dxa"/>
        </w:tcPr>
        <w:p w14:paraId="6A9F4CFF" w14:textId="77777777" w:rsidR="0016161F" w:rsidRDefault="0016161F" w:rsidP="00F03334">
          <w:pPr>
            <w:pStyle w:val="Header-Footer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C53218">
            <w:rPr>
              <w:rStyle w:val="Nmerodepgina"/>
              <w:noProof/>
            </w:rPr>
            <w:t>7</w:t>
          </w:r>
          <w:r>
            <w:rPr>
              <w:rStyle w:val="Nmerodepgina"/>
            </w:rPr>
            <w:fldChar w:fldCharType="end"/>
          </w:r>
        </w:p>
      </w:tc>
    </w:tr>
  </w:tbl>
  <w:p w14:paraId="195CBD6C" w14:textId="01DAF77B" w:rsidR="0016161F" w:rsidRDefault="00000C71" w:rsidP="00000C71">
    <w:pPr>
      <w:pStyle w:val="Sinespaciado"/>
      <w:tabs>
        <w:tab w:val="left" w:pos="3372"/>
      </w:tabs>
    </w:pP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16161F" w14:paraId="1D53BABE" w14:textId="77777777" w:rsidTr="004C4889">
      <w:trPr>
        <w:trHeight w:val="20"/>
      </w:trPr>
      <w:tc>
        <w:tcPr>
          <w:tcW w:w="4788" w:type="dxa"/>
        </w:tcPr>
        <w:sdt>
          <w:sdtPr>
            <w:alias w:val="Title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59809D81" w14:textId="2DB3EBFD" w:rsidR="0016161F" w:rsidRPr="00CC2374" w:rsidRDefault="0016161F" w:rsidP="00F03334">
              <w:pPr>
                <w:pStyle w:val="Piedepgina"/>
                <w:rPr>
                  <w:b/>
                  <w:color w:val="auto"/>
                  <w:sz w:val="24"/>
                </w:rPr>
              </w:pPr>
              <w:r>
                <w:t>Manual de Usuario</w:t>
              </w:r>
            </w:p>
          </w:sdtContent>
        </w:sdt>
      </w:tc>
      <w:tc>
        <w:tcPr>
          <w:tcW w:w="4788" w:type="dxa"/>
        </w:tcPr>
        <w:p w14:paraId="362750CE" w14:textId="77777777" w:rsidR="0016161F" w:rsidRDefault="0016161F" w:rsidP="00F03334">
          <w:pPr>
            <w:pStyle w:val="Header-FooterRight"/>
          </w:pPr>
          <w:r>
            <w:fldChar w:fldCharType="begin"/>
          </w:r>
          <w:r>
            <w:instrText>Página</w:instrText>
          </w:r>
          <w:r>
            <w:fldChar w:fldCharType="separate"/>
          </w:r>
          <w:r>
            <w:rPr>
              <w:noProof/>
              <w:lang w:val="es-ES"/>
            </w:rPr>
            <w:t>1</w:t>
          </w:r>
          <w:r>
            <w:fldChar w:fldCharType="end"/>
          </w:r>
        </w:p>
      </w:tc>
    </w:tr>
  </w:tbl>
  <w:p w14:paraId="302FBE93" w14:textId="77777777" w:rsidR="0016161F" w:rsidRDefault="0016161F" w:rsidP="009B2529">
    <w:pPr>
      <w:pStyle w:val="Sinespaciad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282D9D" w14:textId="77777777" w:rsidR="0016161F" w:rsidRDefault="0016161F" w:rsidP="00F03334">
      <w:r>
        <w:separator/>
      </w:r>
    </w:p>
  </w:footnote>
  <w:footnote w:type="continuationSeparator" w:id="0">
    <w:p w14:paraId="45CEE18F" w14:textId="77777777" w:rsidR="0016161F" w:rsidRDefault="0016161F" w:rsidP="00F0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EAD02C" w14:textId="77777777" w:rsidR="0016161F" w:rsidRDefault="0016161F" w:rsidP="00F03334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8F0C68" w14:textId="47FEFFF4" w:rsidR="0016161F" w:rsidRDefault="0016161F" w:rsidP="00F03334">
    <w:pPr>
      <w:pStyle w:val="Header-FooterRight"/>
    </w:pPr>
    <w:proofErr w:type="spellStart"/>
    <w:r>
      <w:t>PachangaManager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ADA3A6C"/>
    <w:lvl w:ilvl="0">
      <w:start w:val="1"/>
      <w:numFmt w:val="bullet"/>
      <w:pStyle w:val="Listaconvietas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1685A" w:themeColor="accent2"/>
      </w:rPr>
    </w:lvl>
  </w:abstractNum>
  <w:abstractNum w:abstractNumId="2">
    <w:nsid w:val="2F7F54B3"/>
    <w:multiLevelType w:val="hybridMultilevel"/>
    <w:tmpl w:val="0D7CA4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CE6"/>
    <w:rsid w:val="00000C71"/>
    <w:rsid w:val="000257D8"/>
    <w:rsid w:val="000B5CE6"/>
    <w:rsid w:val="00104234"/>
    <w:rsid w:val="0016161F"/>
    <w:rsid w:val="00181282"/>
    <w:rsid w:val="001E3DF0"/>
    <w:rsid w:val="001E6A76"/>
    <w:rsid w:val="00207730"/>
    <w:rsid w:val="002A4A58"/>
    <w:rsid w:val="00314146"/>
    <w:rsid w:val="0034400E"/>
    <w:rsid w:val="00350D68"/>
    <w:rsid w:val="003615A5"/>
    <w:rsid w:val="00422671"/>
    <w:rsid w:val="004A22D7"/>
    <w:rsid w:val="004C4889"/>
    <w:rsid w:val="004F4DAF"/>
    <w:rsid w:val="00561D31"/>
    <w:rsid w:val="0062038C"/>
    <w:rsid w:val="00682DF2"/>
    <w:rsid w:val="006A3301"/>
    <w:rsid w:val="006C0B05"/>
    <w:rsid w:val="00723E7C"/>
    <w:rsid w:val="0074539C"/>
    <w:rsid w:val="00776283"/>
    <w:rsid w:val="00781C74"/>
    <w:rsid w:val="00794758"/>
    <w:rsid w:val="007F46EA"/>
    <w:rsid w:val="007F6A47"/>
    <w:rsid w:val="008176BD"/>
    <w:rsid w:val="00837806"/>
    <w:rsid w:val="0087332A"/>
    <w:rsid w:val="00897A2F"/>
    <w:rsid w:val="008C1D3B"/>
    <w:rsid w:val="00903AD0"/>
    <w:rsid w:val="00912E74"/>
    <w:rsid w:val="00920EBF"/>
    <w:rsid w:val="00943183"/>
    <w:rsid w:val="00955DBC"/>
    <w:rsid w:val="00981999"/>
    <w:rsid w:val="009B2529"/>
    <w:rsid w:val="009F5DA3"/>
    <w:rsid w:val="00A51626"/>
    <w:rsid w:val="00A71B10"/>
    <w:rsid w:val="00AA78B0"/>
    <w:rsid w:val="00B22BF1"/>
    <w:rsid w:val="00B7231C"/>
    <w:rsid w:val="00C12522"/>
    <w:rsid w:val="00C53218"/>
    <w:rsid w:val="00C72F94"/>
    <w:rsid w:val="00CB3CC2"/>
    <w:rsid w:val="00CE1B96"/>
    <w:rsid w:val="00CF2E13"/>
    <w:rsid w:val="00D377A9"/>
    <w:rsid w:val="00D94B02"/>
    <w:rsid w:val="00DC7040"/>
    <w:rsid w:val="00DF18AC"/>
    <w:rsid w:val="00E06F14"/>
    <w:rsid w:val="00E143C3"/>
    <w:rsid w:val="00E34FDF"/>
    <w:rsid w:val="00EC09CC"/>
    <w:rsid w:val="00ED2FC8"/>
    <w:rsid w:val="00F03334"/>
    <w:rsid w:val="00F04F76"/>
    <w:rsid w:val="00F14D24"/>
    <w:rsid w:val="00F15338"/>
    <w:rsid w:val="00F66B03"/>
    <w:rsid w:val="00FB3FFF"/>
    <w:rsid w:val="00FC4169"/>
    <w:rsid w:val="00FE3BD0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,"/>
  <w:listSeparator w:val=";"/>
  <w14:docId w14:val="18004B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334"/>
    <w:rPr>
      <w:sz w:val="20"/>
    </w:rPr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71685A" w:themeColor="accent2"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71685A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94C60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1685A" w:themeColor="accent2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71685A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olor w:val="71685A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71685A" w:themeColor="accent2"/>
      <w:sz w:val="48"/>
    </w:rPr>
  </w:style>
  <w:style w:type="paragraph" w:styleId="Encabezado">
    <w:name w:val="header"/>
    <w:basedOn w:val="Normal"/>
    <w:link w:val="EncabezadoC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pPr>
      <w:spacing w:before="240" w:after="0" w:line="264" w:lineRule="auto"/>
      <w:jc w:val="right"/>
    </w:pPr>
    <w:rPr>
      <w:color w:val="595959" w:themeColor="text1" w:themeTint="A6"/>
    </w:r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Cs/>
      <w:color w:val="71685A" w:themeColor="accent2"/>
      <w:sz w:val="4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71685A" w:themeColor="accent2"/>
    </w:rPr>
  </w:style>
  <w:style w:type="paragraph" w:styleId="Epgrafe">
    <w:name w:val="caption"/>
    <w:basedOn w:val="Normal"/>
    <w:next w:val="Normal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</w:style>
  <w:style w:type="paragraph" w:styleId="Encabezadodetabladecontenido">
    <w:name w:val="TOC Heading"/>
    <w:basedOn w:val="Appendix"/>
    <w:next w:val="Normal"/>
    <w:uiPriority w:val="39"/>
    <w:qFormat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  <w:rPr>
      <w:color w:val="71685A" w:themeColor="accent2"/>
    </w:r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Pr>
      <w:color w:val="E68200" w:themeColor="hyperlink"/>
      <w:u w:val="single"/>
    </w:rPr>
  </w:style>
  <w:style w:type="paragraph" w:styleId="Listaconvietas">
    <w:name w:val="List Bullet"/>
    <w:basedOn w:val="Normal"/>
    <w:uiPriority w:val="1"/>
    <w:qFormat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Pr>
      <w:rFonts w:asciiTheme="majorHAnsi" w:eastAsiaTheme="majorEastAsia" w:hAnsiTheme="majorHAnsi" w:cstheme="majorBidi"/>
      <w:bCs/>
      <w:iCs/>
      <w:color w:val="94C60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Pr>
      <w:rFonts w:asciiTheme="majorHAnsi" w:eastAsiaTheme="majorEastAsia" w:hAnsiTheme="majorHAnsi" w:cstheme="majorBidi"/>
      <w:color w:val="71685A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Pr>
      <w:i/>
      <w:iCs/>
      <w:color w:val="595959" w:themeColor="text1" w:themeTint="A6"/>
    </w:rPr>
  </w:style>
  <w:style w:type="character" w:styleId="Nmerodepgina">
    <w:name w:val="page number"/>
    <w:basedOn w:val="Fuentedeprrafopredeter"/>
    <w:uiPriority w:val="99"/>
    <w:semiHidden/>
    <w:unhideWhenUsed/>
    <w:rsid w:val="00FB3FFF"/>
  </w:style>
  <w:style w:type="paragraph" w:styleId="Prrafodelista">
    <w:name w:val="List Paragraph"/>
    <w:basedOn w:val="Normal"/>
    <w:uiPriority w:val="99"/>
    <w:unhideWhenUsed/>
    <w:qFormat/>
    <w:rsid w:val="00F0333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334"/>
    <w:rPr>
      <w:sz w:val="20"/>
    </w:rPr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71685A" w:themeColor="accent2"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71685A" w:themeColor="accent2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94C600" w:themeColor="accent1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1685A" w:themeColor="accent2"/>
      <w:szCs w:val="20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pPr>
      <w:spacing w:after="0" w:line="240" w:lineRule="auto"/>
    </w:pPr>
    <w:rPr>
      <w:sz w:val="12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71685A" w:themeColor="accent2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olor w:val="71685A" w:themeColor="accent2"/>
      <w:kern w:val="28"/>
      <w:sz w:val="72"/>
      <w:szCs w:val="5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ar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Normal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71685A" w:themeColor="accent2"/>
      <w:sz w:val="48"/>
    </w:rPr>
  </w:style>
  <w:style w:type="paragraph" w:styleId="Encabezado">
    <w:name w:val="header"/>
    <w:basedOn w:val="Normal"/>
    <w:link w:val="EncabezadoC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Normal"/>
    <w:uiPriority w:val="99"/>
    <w:pPr>
      <w:spacing w:before="240" w:after="0" w:line="264" w:lineRule="auto"/>
      <w:jc w:val="right"/>
    </w:pPr>
    <w:rPr>
      <w:color w:val="595959" w:themeColor="text1" w:themeTint="A6"/>
    </w:r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Cs/>
      <w:color w:val="71685A" w:themeColor="accent2"/>
      <w:sz w:val="4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Cs/>
      <w:color w:val="71685A" w:themeColor="accent2"/>
    </w:rPr>
  </w:style>
  <w:style w:type="paragraph" w:styleId="Epgrafe">
    <w:name w:val="caption"/>
    <w:basedOn w:val="Normal"/>
    <w:next w:val="Normal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Bibliografa">
    <w:name w:val="Bibliography"/>
    <w:basedOn w:val="Normal"/>
    <w:next w:val="Normal"/>
    <w:uiPriority w:val="1"/>
    <w:unhideWhenUsed/>
  </w:style>
  <w:style w:type="paragraph" w:styleId="Encabezadodetabladecontenido">
    <w:name w:val="TOC Heading"/>
    <w:basedOn w:val="Appendix"/>
    <w:next w:val="Normal"/>
    <w:uiPriority w:val="39"/>
    <w:qFormat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  <w:rPr>
      <w:color w:val="71685A" w:themeColor="accent2"/>
    </w:r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Pr>
      <w:color w:val="E68200" w:themeColor="hyperlink"/>
      <w:u w:val="single"/>
    </w:rPr>
  </w:style>
  <w:style w:type="paragraph" w:styleId="Listaconvietas">
    <w:name w:val="List Bullet"/>
    <w:basedOn w:val="Normal"/>
    <w:uiPriority w:val="1"/>
    <w:qFormat/>
    <w:pPr>
      <w:numPr>
        <w:numId w:val="1"/>
      </w:numPr>
    </w:pPr>
  </w:style>
  <w:style w:type="paragraph" w:styleId="Listaconnmeros">
    <w:name w:val="List Number"/>
    <w:basedOn w:val="Normal"/>
    <w:uiPriority w:val="1"/>
    <w:qFormat/>
    <w:pPr>
      <w:numPr>
        <w:numId w:val="3"/>
      </w:numPr>
    </w:pPr>
  </w:style>
  <w:style w:type="character" w:customStyle="1" w:styleId="Ttulo4Car">
    <w:name w:val="Título 4 Car"/>
    <w:basedOn w:val="Fuentedeprrafopredeter"/>
    <w:link w:val="Ttulo4"/>
    <w:uiPriority w:val="1"/>
    <w:semiHidden/>
    <w:rPr>
      <w:rFonts w:asciiTheme="majorHAnsi" w:eastAsiaTheme="majorEastAsia" w:hAnsiTheme="majorHAnsi" w:cstheme="majorBidi"/>
      <w:bCs/>
      <w:iCs/>
      <w:color w:val="94C600" w:themeColor="accent1"/>
    </w:rPr>
  </w:style>
  <w:style w:type="character" w:customStyle="1" w:styleId="Ttulo6Car">
    <w:name w:val="Título 6 Car"/>
    <w:basedOn w:val="Fuentedeprrafopredeter"/>
    <w:link w:val="Ttulo6"/>
    <w:uiPriority w:val="1"/>
    <w:semiHidden/>
    <w:rPr>
      <w:rFonts w:asciiTheme="majorHAnsi" w:eastAsiaTheme="majorEastAsia" w:hAnsiTheme="majorHAnsi" w:cstheme="majorBidi"/>
      <w:i/>
      <w:iCs/>
      <w:color w:val="4962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1"/>
    <w:semiHidden/>
    <w:rPr>
      <w:rFonts w:asciiTheme="majorHAnsi" w:eastAsiaTheme="majorEastAsia" w:hAnsiTheme="majorHAnsi" w:cstheme="majorBidi"/>
      <w:color w:val="71685A" w:themeColor="accent2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Cita">
    <w:name w:val="Quote"/>
    <w:basedOn w:val="Normal"/>
    <w:next w:val="Normal"/>
    <w:link w:val="CitaCar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CitaCar">
    <w:name w:val="Cita Car"/>
    <w:basedOn w:val="Fuentedeprrafopredeter"/>
    <w:link w:val="Cita"/>
    <w:uiPriority w:val="9"/>
    <w:rPr>
      <w:i/>
      <w:iCs/>
      <w:color w:val="595959" w:themeColor="text1" w:themeTint="A6"/>
    </w:rPr>
  </w:style>
  <w:style w:type="character" w:styleId="Nmerodepgina">
    <w:name w:val="page number"/>
    <w:basedOn w:val="Fuentedeprrafopredeter"/>
    <w:uiPriority w:val="99"/>
    <w:semiHidden/>
    <w:unhideWhenUsed/>
    <w:rsid w:val="00FB3FFF"/>
  </w:style>
  <w:style w:type="paragraph" w:styleId="Prrafodelista">
    <w:name w:val="List Paragraph"/>
    <w:basedOn w:val="Normal"/>
    <w:uiPriority w:val="99"/>
    <w:unhideWhenUsed/>
    <w:qFormat/>
    <w:rsid w:val="00F03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1.xml"/><Relationship Id="rId26" Type="http://schemas.openxmlformats.org/officeDocument/2006/relationships/footer" Target="footer2.xml"/><Relationship Id="rId27" Type="http://schemas.openxmlformats.org/officeDocument/2006/relationships/header" Target="header2.xml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glossaryDocument" Target="glossary/document.xml"/><Relationship Id="rId31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Plantillas:Vista%20Disen&#771;o%20de%20impresio&#769;n:Varios:Monografi&#769;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17D95A915D87941BA5A0495BEAFF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89C6B-CADB-D549-A8DE-D6662D740EC9}"/>
      </w:docPartPr>
      <w:docPartBody>
        <w:p w:rsidR="00084B61" w:rsidRDefault="00084B61">
          <w:pPr>
            <w:pStyle w:val="017D95A915D87941BA5A0495BEAFF47F"/>
          </w:pPr>
          <w:r>
            <w:rPr>
              <w:lang w:val="es-ES"/>
            </w:rP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4B61"/>
    <w:rsid w:val="0008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C3DF67249AE964E90E1EB0CBAC8B4AC">
    <w:name w:val="EC3DF67249AE964E90E1EB0CBAC8B4AC"/>
  </w:style>
  <w:style w:type="paragraph" w:customStyle="1" w:styleId="248790D3315EF84081BF1832D7430AB5">
    <w:name w:val="248790D3315EF84081BF1832D7430AB5"/>
  </w:style>
  <w:style w:type="paragraph" w:customStyle="1" w:styleId="017D95A915D87941BA5A0495BEAFF47F">
    <w:name w:val="017D95A915D87941BA5A0495BEAFF47F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s-ES"/>
    </w:rPr>
  </w:style>
  <w:style w:type="paragraph" w:customStyle="1" w:styleId="DBC214FF7C2230478E153F41382537D3">
    <w:name w:val="DBC214FF7C2230478E153F41382537D3"/>
  </w:style>
  <w:style w:type="paragraph" w:customStyle="1" w:styleId="D515C576AD54C2408AA238889D765B33">
    <w:name w:val="D515C576AD54C2408AA238889D765B33"/>
    <w:rsid w:val="00084B6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 w:after="240" w:line="276" w:lineRule="auto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C3DF67249AE964E90E1EB0CBAC8B4AC">
    <w:name w:val="EC3DF67249AE964E90E1EB0CBAC8B4AC"/>
  </w:style>
  <w:style w:type="paragraph" w:customStyle="1" w:styleId="248790D3315EF84081BF1832D7430AB5">
    <w:name w:val="248790D3315EF84081BF1832D7430AB5"/>
  </w:style>
  <w:style w:type="paragraph" w:customStyle="1" w:styleId="017D95A915D87941BA5A0495BEAFF47F">
    <w:name w:val="017D95A915D87941BA5A0495BEAFF47F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  <w:lang w:eastAsia="es-ES"/>
    </w:rPr>
  </w:style>
  <w:style w:type="paragraph" w:customStyle="1" w:styleId="DBC214FF7C2230478E153F41382537D3">
    <w:name w:val="DBC214FF7C2230478E153F41382537D3"/>
  </w:style>
  <w:style w:type="paragraph" w:customStyle="1" w:styleId="D515C576AD54C2408AA238889D765B33">
    <w:name w:val="D515C576AD54C2408AA238889D765B33"/>
    <w:rsid w:val="00084B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Fecha</b:Year>
    <b:City>Ciudad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Fecha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Fecha</b:Year>
    <b:City>Ciudad</b:City>
    <b:Publisher>Publisher</b:Publisher>
    <b:StateProvince>Provincia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9D82CEE1-9BCE-CB49-9EFF-D147D49BD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Monografía.dotx</Template>
  <TotalTime>0</TotalTime>
  <Pages>9</Pages>
  <Words>531</Words>
  <Characters>2924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//Lorem ipsum dolor sit amet, consectetur adipiscing elit. </vt:lpstr>
      <vt:lpstr>        Aliquam erat volutpat.</vt:lpstr>
      <vt:lpstr>        Morbi ultrices gravida accumsan.</vt:lpstr>
      <vt:lpstr>        Mauris suscipit pretium aliquet.</vt:lpstr>
    </vt:vector>
  </TitlesOfParts>
  <Manager/>
  <Company/>
  <LinksUpToDate>false</LinksUpToDate>
  <CharactersWithSpaces>3449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primeros pasos con la apliación</dc:subject>
  <dc:creator>Diego Espínola Espigares</dc:creator>
  <cp:keywords/>
  <dc:description/>
  <cp:lastModifiedBy>Diego Espínola Espigares</cp:lastModifiedBy>
  <cp:revision>3</cp:revision>
  <cp:lastPrinted>2016-06-16T20:13:00Z</cp:lastPrinted>
  <dcterms:created xsi:type="dcterms:W3CDTF">2016-06-16T20:13:00Z</dcterms:created>
  <dcterms:modified xsi:type="dcterms:W3CDTF">2016-06-16T20:13:00Z</dcterms:modified>
  <cp:category/>
</cp:coreProperties>
</file>